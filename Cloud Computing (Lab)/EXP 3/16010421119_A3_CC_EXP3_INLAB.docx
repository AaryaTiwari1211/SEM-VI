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92400" w14:textId="77777777" w:rsidR="00A72F17" w:rsidRPr="003A477D" w:rsidRDefault="00A72F17" w:rsidP="00A72F17">
      <w:pPr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>Name : Aarya Tiwari</w:t>
      </w:r>
    </w:p>
    <w:p w14:paraId="5EA6FAE0" w14:textId="7197976A" w:rsidR="00A72F17" w:rsidRPr="003A477D" w:rsidRDefault="00A72F17" w:rsidP="00A72F17">
      <w:pPr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 xml:space="preserve">Batch : </w:t>
      </w:r>
      <w:r w:rsidR="009F5C82">
        <w:rPr>
          <w:b/>
          <w:bCs/>
          <w:sz w:val="28"/>
          <w:szCs w:val="28"/>
        </w:rPr>
        <w:t>A3</w:t>
      </w:r>
    </w:p>
    <w:p w14:paraId="46F34C46" w14:textId="77777777" w:rsidR="00A72F17" w:rsidRPr="003A477D" w:rsidRDefault="00A72F17" w:rsidP="00A72F17">
      <w:pPr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>Roll No. : 16010421119</w:t>
      </w:r>
    </w:p>
    <w:p w14:paraId="7EC1FEA8" w14:textId="35E91E0D" w:rsidR="00A72F17" w:rsidRPr="003A477D" w:rsidRDefault="00A72F17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Course</w:t>
      </w:r>
      <w:r w:rsidRPr="003A477D">
        <w:rPr>
          <w:b/>
          <w:bCs/>
          <w:sz w:val="28"/>
          <w:szCs w:val="28"/>
        </w:rPr>
        <w:t xml:space="preserve">: </w:t>
      </w:r>
      <w:r w:rsidR="009F5C82">
        <w:rPr>
          <w:b/>
          <w:bCs/>
          <w:sz w:val="28"/>
          <w:szCs w:val="28"/>
        </w:rPr>
        <w:t>Cloud Computing</w:t>
      </w:r>
    </w:p>
    <w:p w14:paraId="73535C14" w14:textId="6DD0BF4F" w:rsidR="00A72F17" w:rsidRDefault="00A72F17" w:rsidP="00A72F17">
      <w:pPr>
        <w:jc w:val="center"/>
        <w:rPr>
          <w:b/>
          <w:bCs/>
          <w:sz w:val="28"/>
          <w:szCs w:val="28"/>
        </w:rPr>
      </w:pPr>
      <w:r w:rsidRPr="003A477D">
        <w:rPr>
          <w:b/>
          <w:bCs/>
          <w:sz w:val="28"/>
          <w:szCs w:val="28"/>
        </w:rPr>
        <w:t>Experiment No. :</w:t>
      </w:r>
      <w:r w:rsidR="009F5C82">
        <w:rPr>
          <w:b/>
          <w:bCs/>
          <w:sz w:val="28"/>
          <w:szCs w:val="28"/>
        </w:rPr>
        <w:t xml:space="preserve"> 3</w:t>
      </w:r>
    </w:p>
    <w:p w14:paraId="0960A9FC" w14:textId="3641FFF0" w:rsidR="00A57BBB" w:rsidRDefault="00A57BBB" w:rsidP="00A57B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Creating EC2 Instance</w:t>
      </w:r>
    </w:p>
    <w:p w14:paraId="26A30318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drawing>
          <wp:inline distT="0" distB="0" distL="0" distR="0" wp14:anchorId="5089512A" wp14:editId="2E5E1539">
            <wp:extent cx="5731510" cy="2755265"/>
            <wp:effectExtent l="0" t="0" r="2540" b="6985"/>
            <wp:docPr id="195825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57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8AF4" w14:textId="77777777" w:rsidR="00A57BBB" w:rsidRDefault="00A57BBB" w:rsidP="00A72F17">
      <w:pPr>
        <w:rPr>
          <w:b/>
          <w:bCs/>
          <w:sz w:val="28"/>
          <w:szCs w:val="28"/>
        </w:rPr>
      </w:pPr>
    </w:p>
    <w:p w14:paraId="48C747DD" w14:textId="7E0A0A69" w:rsidR="00A57BBB" w:rsidRDefault="00A57BBB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Name and Machine Image</w:t>
      </w:r>
    </w:p>
    <w:p w14:paraId="4AFA3E9D" w14:textId="77777777" w:rsidR="009F5C82" w:rsidRDefault="009F5C82" w:rsidP="00A72F17">
      <w:pPr>
        <w:rPr>
          <w:b/>
          <w:bCs/>
          <w:sz w:val="28"/>
          <w:szCs w:val="28"/>
        </w:rPr>
      </w:pPr>
    </w:p>
    <w:p w14:paraId="1AC3B885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drawing>
          <wp:inline distT="0" distB="0" distL="0" distR="0" wp14:anchorId="3893F62C" wp14:editId="6E6E4655">
            <wp:extent cx="5731510" cy="2614930"/>
            <wp:effectExtent l="0" t="0" r="2540" b="0"/>
            <wp:docPr id="188218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8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E1CF" w14:textId="77777777" w:rsidR="00A57BBB" w:rsidRDefault="00A57BBB" w:rsidP="00A72F17">
      <w:pPr>
        <w:rPr>
          <w:b/>
          <w:bCs/>
          <w:sz w:val="28"/>
          <w:szCs w:val="28"/>
        </w:rPr>
      </w:pPr>
    </w:p>
    <w:p w14:paraId="0D1A60CD" w14:textId="77777777" w:rsidR="00A57BBB" w:rsidRDefault="00A57BBB" w:rsidP="00A72F17">
      <w:pPr>
        <w:rPr>
          <w:b/>
          <w:bCs/>
          <w:sz w:val="28"/>
          <w:szCs w:val="28"/>
        </w:rPr>
      </w:pPr>
    </w:p>
    <w:p w14:paraId="0D2F3416" w14:textId="77777777" w:rsidR="00A57BBB" w:rsidRDefault="00A57BBB" w:rsidP="00A72F17">
      <w:pPr>
        <w:rPr>
          <w:b/>
          <w:bCs/>
          <w:sz w:val="28"/>
          <w:szCs w:val="28"/>
        </w:rPr>
      </w:pPr>
    </w:p>
    <w:p w14:paraId="475B0D57" w14:textId="623E5AD3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drawing>
          <wp:inline distT="0" distB="0" distL="0" distR="0" wp14:anchorId="43B2C9C8" wp14:editId="05A3C71D">
            <wp:extent cx="5731510" cy="2339975"/>
            <wp:effectExtent l="0" t="0" r="2540" b="3175"/>
            <wp:docPr id="122940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07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A252" w14:textId="77777777" w:rsidR="00A57BBB" w:rsidRDefault="00A57BBB" w:rsidP="00A72F17">
      <w:pPr>
        <w:rPr>
          <w:b/>
          <w:bCs/>
          <w:sz w:val="28"/>
          <w:szCs w:val="28"/>
        </w:rPr>
      </w:pPr>
    </w:p>
    <w:p w14:paraId="3ACFB3CA" w14:textId="78054F5F" w:rsidR="00A57BBB" w:rsidRDefault="00A57BBB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Key Value Pair</w:t>
      </w:r>
    </w:p>
    <w:p w14:paraId="7953BB15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drawing>
          <wp:inline distT="0" distB="0" distL="0" distR="0" wp14:anchorId="445FA1F2" wp14:editId="3DCEE900">
            <wp:extent cx="5731510" cy="2504440"/>
            <wp:effectExtent l="0" t="0" r="2540" b="0"/>
            <wp:docPr id="165210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1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65D9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0065FB" wp14:editId="490F0DCD">
            <wp:extent cx="5731510" cy="2590800"/>
            <wp:effectExtent l="0" t="0" r="2540" b="0"/>
            <wp:docPr id="94533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5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256" w14:textId="13ED0245" w:rsidR="00A57BBB" w:rsidRDefault="00A57BBB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Existing Security Group</w:t>
      </w:r>
    </w:p>
    <w:p w14:paraId="1D5593A9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drawing>
          <wp:inline distT="0" distB="0" distL="0" distR="0" wp14:anchorId="2F149678" wp14:editId="05D3642F">
            <wp:extent cx="5731510" cy="2071370"/>
            <wp:effectExtent l="0" t="0" r="2540" b="5080"/>
            <wp:docPr id="110284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402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8B93" w14:textId="77777777" w:rsidR="009F5C82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drawing>
          <wp:inline distT="0" distB="0" distL="0" distR="0" wp14:anchorId="12F3010C" wp14:editId="0F593CA6">
            <wp:extent cx="5731510" cy="2528570"/>
            <wp:effectExtent l="0" t="0" r="2540" b="5080"/>
            <wp:docPr id="193668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875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829" w14:textId="77777777" w:rsidR="00A57BBB" w:rsidRDefault="009F5C82" w:rsidP="00A72F17">
      <w:pPr>
        <w:rPr>
          <w:b/>
          <w:bCs/>
          <w:sz w:val="28"/>
          <w:szCs w:val="28"/>
        </w:rPr>
      </w:pPr>
      <w:r w:rsidRPr="009F5C8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F05162" wp14:editId="0E242C83">
            <wp:extent cx="5731510" cy="2781935"/>
            <wp:effectExtent l="0" t="0" r="2540" b="0"/>
            <wp:docPr id="14103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6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6C18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noProof/>
          <w:sz w:val="28"/>
          <w:szCs w:val="28"/>
        </w:rPr>
        <w:drawing>
          <wp:inline distT="0" distB="0" distL="0" distR="0" wp14:anchorId="5F12EB93" wp14:editId="5C9A559F">
            <wp:extent cx="5731510" cy="3221355"/>
            <wp:effectExtent l="0" t="0" r="2540" b="0"/>
            <wp:docPr id="16710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76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8C1F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5AABF5" wp14:editId="3B41A273">
            <wp:extent cx="5731510" cy="2865755"/>
            <wp:effectExtent l="0" t="0" r="2540" b="0"/>
            <wp:docPr id="67411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3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628" w14:textId="36CBE2E3" w:rsidR="0033443F" w:rsidRDefault="0033443F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Connecting Instance using RDP Client</w:t>
      </w:r>
    </w:p>
    <w:p w14:paraId="420682EF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noProof/>
          <w:sz w:val="28"/>
          <w:szCs w:val="28"/>
        </w:rPr>
        <w:drawing>
          <wp:inline distT="0" distB="0" distL="0" distR="0" wp14:anchorId="1383D5AD" wp14:editId="4015C388">
            <wp:extent cx="5731510" cy="2629535"/>
            <wp:effectExtent l="0" t="0" r="2540" b="0"/>
            <wp:docPr id="154905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511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7CC2" w14:textId="77777777" w:rsidR="0033443F" w:rsidRDefault="0033443F" w:rsidP="00A72F17">
      <w:pPr>
        <w:rPr>
          <w:b/>
          <w:bCs/>
          <w:sz w:val="28"/>
          <w:szCs w:val="28"/>
        </w:rPr>
      </w:pPr>
    </w:p>
    <w:p w14:paraId="6D4892BB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B4F3253" w14:textId="77777777" w:rsidR="0033443F" w:rsidRDefault="0033443F" w:rsidP="00A72F17">
      <w:pPr>
        <w:rPr>
          <w:b/>
          <w:bCs/>
          <w:sz w:val="28"/>
          <w:szCs w:val="28"/>
        </w:rPr>
      </w:pPr>
    </w:p>
    <w:p w14:paraId="2F641A00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9CFA92A" w14:textId="77777777" w:rsidR="0033443F" w:rsidRDefault="0033443F" w:rsidP="00A72F17">
      <w:pPr>
        <w:rPr>
          <w:b/>
          <w:bCs/>
          <w:sz w:val="28"/>
          <w:szCs w:val="28"/>
        </w:rPr>
      </w:pPr>
    </w:p>
    <w:p w14:paraId="351CBE31" w14:textId="77777777" w:rsidR="0033443F" w:rsidRDefault="0033443F" w:rsidP="00A72F17">
      <w:pPr>
        <w:rPr>
          <w:b/>
          <w:bCs/>
          <w:sz w:val="28"/>
          <w:szCs w:val="28"/>
        </w:rPr>
      </w:pPr>
    </w:p>
    <w:p w14:paraId="1E114655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06CB846" w14:textId="77777777" w:rsidR="0033443F" w:rsidRDefault="0033443F" w:rsidP="00A72F17">
      <w:pPr>
        <w:rPr>
          <w:b/>
          <w:bCs/>
          <w:sz w:val="28"/>
          <w:szCs w:val="28"/>
        </w:rPr>
      </w:pPr>
    </w:p>
    <w:p w14:paraId="1A629F3C" w14:textId="77777777" w:rsidR="0033443F" w:rsidRDefault="0033443F" w:rsidP="00A72F17">
      <w:pPr>
        <w:rPr>
          <w:b/>
          <w:bCs/>
          <w:sz w:val="28"/>
          <w:szCs w:val="28"/>
        </w:rPr>
      </w:pPr>
    </w:p>
    <w:p w14:paraId="516F7A58" w14:textId="1D25AFDA" w:rsidR="0033443F" w:rsidRDefault="0033443F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Instance Created</w:t>
      </w:r>
    </w:p>
    <w:p w14:paraId="7153A798" w14:textId="77777777" w:rsidR="00A57BBB" w:rsidRDefault="00A57BBB" w:rsidP="00A72F17">
      <w:pPr>
        <w:rPr>
          <w:b/>
          <w:bCs/>
          <w:sz w:val="28"/>
          <w:szCs w:val="28"/>
        </w:rPr>
      </w:pPr>
      <w:r w:rsidRPr="00A57BBB">
        <w:rPr>
          <w:b/>
          <w:bCs/>
          <w:noProof/>
          <w:sz w:val="28"/>
          <w:szCs w:val="28"/>
        </w:rPr>
        <w:drawing>
          <wp:inline distT="0" distB="0" distL="0" distR="0" wp14:anchorId="1D1519D9" wp14:editId="593F10E3">
            <wp:extent cx="5731510" cy="3035935"/>
            <wp:effectExtent l="0" t="0" r="2540" b="0"/>
            <wp:docPr id="79377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79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401C" w14:textId="77777777" w:rsidR="0033443F" w:rsidRDefault="0033443F" w:rsidP="00A72F17">
      <w:pPr>
        <w:rPr>
          <w:b/>
          <w:bCs/>
          <w:sz w:val="28"/>
          <w:szCs w:val="28"/>
        </w:rPr>
      </w:pPr>
    </w:p>
    <w:p w14:paraId="3D978BDE" w14:textId="6E2B1357" w:rsidR="0033443F" w:rsidRDefault="0033443F" w:rsidP="00A72F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Hello World in Instance</w:t>
      </w:r>
    </w:p>
    <w:p w14:paraId="187AAB99" w14:textId="77777777" w:rsidR="0033443F" w:rsidRDefault="0033443F" w:rsidP="00A72F17">
      <w:pPr>
        <w:rPr>
          <w:b/>
          <w:bCs/>
          <w:sz w:val="28"/>
          <w:szCs w:val="28"/>
        </w:rPr>
      </w:pPr>
    </w:p>
    <w:p w14:paraId="750D9BF5" w14:textId="0591D337" w:rsidR="00A72F17" w:rsidRDefault="00A57BBB" w:rsidP="0033443F">
      <w:pPr>
        <w:rPr>
          <w:b/>
          <w:bCs/>
          <w:sz w:val="28"/>
          <w:szCs w:val="28"/>
        </w:rPr>
      </w:pPr>
      <w:r w:rsidRPr="00A57BBB">
        <w:rPr>
          <w:b/>
          <w:bCs/>
          <w:noProof/>
          <w:sz w:val="28"/>
          <w:szCs w:val="28"/>
        </w:rPr>
        <w:drawing>
          <wp:inline distT="0" distB="0" distL="0" distR="0" wp14:anchorId="3DB2A78A" wp14:editId="3EBDB725">
            <wp:extent cx="5731510" cy="2970530"/>
            <wp:effectExtent l="0" t="0" r="2540" b="1270"/>
            <wp:docPr id="139566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0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F07B" w14:textId="77777777" w:rsidR="00D622BA" w:rsidRDefault="00D622BA" w:rsidP="00A72F17"/>
    <w:p w14:paraId="2E0C210A" w14:textId="77777777" w:rsidR="00626291" w:rsidRDefault="00626291" w:rsidP="00A72F17"/>
    <w:p w14:paraId="476BFFCC" w14:textId="77777777" w:rsidR="00626291" w:rsidRDefault="00626291" w:rsidP="00A72F17"/>
    <w:p w14:paraId="2014D480" w14:textId="225C3BB9" w:rsidR="00656681" w:rsidRPr="00D37CFD" w:rsidRDefault="00656681" w:rsidP="00A72F17">
      <w:pPr>
        <w:rPr>
          <w:b/>
          <w:bCs/>
          <w:sz w:val="24"/>
          <w:szCs w:val="24"/>
        </w:rPr>
      </w:pPr>
      <w:r w:rsidRPr="00D37CFD">
        <w:rPr>
          <w:b/>
          <w:bCs/>
          <w:sz w:val="24"/>
          <w:szCs w:val="24"/>
        </w:rPr>
        <w:lastRenderedPageBreak/>
        <w:t>Post Lab Questions:</w:t>
      </w:r>
    </w:p>
    <w:p w14:paraId="6640CD78" w14:textId="0915D9E6" w:rsidR="00656681" w:rsidRDefault="00656681" w:rsidP="00A72F17">
      <w:pPr>
        <w:rPr>
          <w:b/>
          <w:bCs/>
        </w:rPr>
      </w:pPr>
      <w:r w:rsidRPr="00656681">
        <w:rPr>
          <w:b/>
          <w:bCs/>
        </w:rPr>
        <w:t xml:space="preserve">Q1 . </w:t>
      </w:r>
      <w:r w:rsidRPr="00656681">
        <w:rPr>
          <w:b/>
          <w:bCs/>
        </w:rPr>
        <w:t>Explain two AWS IaaS, PaaS and SaaS services for each?</w:t>
      </w:r>
    </w:p>
    <w:p w14:paraId="34735176" w14:textId="77777777" w:rsidR="00656681" w:rsidRDefault="00656681" w:rsidP="00656681">
      <w:pPr>
        <w:rPr>
          <w:b/>
          <w:bCs/>
        </w:rPr>
      </w:pPr>
      <w:r>
        <w:rPr>
          <w:b/>
          <w:bCs/>
        </w:rPr>
        <w:t xml:space="preserve">Ans. </w:t>
      </w:r>
    </w:p>
    <w:p w14:paraId="1DA53695" w14:textId="60303522" w:rsidR="00656681" w:rsidRPr="00656681" w:rsidRDefault="00656681" w:rsidP="00656681">
      <w:pPr>
        <w:rPr>
          <w:b/>
          <w:bCs/>
        </w:rPr>
      </w:pPr>
      <w:r w:rsidRPr="00656681">
        <w:rPr>
          <w:b/>
          <w:bCs/>
        </w:rPr>
        <w:t>IaaS (Infrastructure as a Service):</w:t>
      </w:r>
    </w:p>
    <w:p w14:paraId="662BA813" w14:textId="77777777" w:rsidR="00656681" w:rsidRPr="00656681" w:rsidRDefault="00656681" w:rsidP="00656681"/>
    <w:p w14:paraId="33DBD8B7" w14:textId="77777777" w:rsidR="00656681" w:rsidRPr="00656681" w:rsidRDefault="00656681" w:rsidP="00656681">
      <w:pPr>
        <w:pStyle w:val="ListParagraph"/>
        <w:numPr>
          <w:ilvl w:val="0"/>
          <w:numId w:val="1"/>
        </w:numPr>
      </w:pPr>
      <w:r w:rsidRPr="00656681">
        <w:rPr>
          <w:b/>
          <w:bCs/>
        </w:rPr>
        <w:t>Amazon EC2 (Elastic Compute Cloud):</w:t>
      </w:r>
      <w:r w:rsidRPr="00656681">
        <w:t xml:space="preserve"> This service provides virtual servers in the cloud, allowing you to rent computing capacity with a wide range of configurations. You have full control over the servers and can install any operating system or software needed for your applications.</w:t>
      </w:r>
    </w:p>
    <w:p w14:paraId="1415A8F8" w14:textId="77777777" w:rsidR="00656681" w:rsidRPr="00656681" w:rsidRDefault="00656681" w:rsidP="00656681"/>
    <w:p w14:paraId="1DFFE652" w14:textId="77777777" w:rsidR="00656681" w:rsidRPr="00656681" w:rsidRDefault="00656681" w:rsidP="00656681">
      <w:pPr>
        <w:pStyle w:val="ListParagraph"/>
        <w:numPr>
          <w:ilvl w:val="0"/>
          <w:numId w:val="1"/>
        </w:numPr>
      </w:pPr>
      <w:r w:rsidRPr="00656681">
        <w:rPr>
          <w:b/>
          <w:bCs/>
        </w:rPr>
        <w:t>Amazon S3 (Simple Storage Service):</w:t>
      </w:r>
      <w:r w:rsidRPr="00656681">
        <w:t xml:space="preserve"> S3 offers object storage for data of any size and type. It's highly scalable, durable, and cost-effective, making it suitable for various use cases like backups, archiving, and hosting static website content.</w:t>
      </w:r>
    </w:p>
    <w:p w14:paraId="7D33A26A" w14:textId="77777777" w:rsidR="00656681" w:rsidRPr="00656681" w:rsidRDefault="00656681" w:rsidP="00656681"/>
    <w:p w14:paraId="40EAB96A" w14:textId="77777777" w:rsidR="00656681" w:rsidRPr="00656681" w:rsidRDefault="00656681" w:rsidP="00656681">
      <w:pPr>
        <w:rPr>
          <w:b/>
          <w:bCs/>
        </w:rPr>
      </w:pPr>
      <w:r w:rsidRPr="00656681">
        <w:rPr>
          <w:b/>
          <w:bCs/>
        </w:rPr>
        <w:t>PaaS (Platform as a Service):</w:t>
      </w:r>
    </w:p>
    <w:p w14:paraId="07D7E98F" w14:textId="77777777" w:rsidR="00656681" w:rsidRPr="00656681" w:rsidRDefault="00656681" w:rsidP="00656681"/>
    <w:p w14:paraId="0127C275" w14:textId="77777777" w:rsidR="00656681" w:rsidRPr="00656681" w:rsidRDefault="00656681" w:rsidP="00656681">
      <w:pPr>
        <w:pStyle w:val="ListParagraph"/>
        <w:numPr>
          <w:ilvl w:val="0"/>
          <w:numId w:val="3"/>
        </w:numPr>
      </w:pPr>
      <w:r w:rsidRPr="00656681">
        <w:rPr>
          <w:b/>
          <w:bCs/>
        </w:rPr>
        <w:t>AWS Elastic Beanstalk:</w:t>
      </w:r>
      <w:r w:rsidRPr="00656681">
        <w:t xml:space="preserve"> This service simplifies deployment and scaling of web applications. It supports various programming languages and frameworks, allowing you to focus on application development while Elastic Beanstalk manages the underlying infrastructure.</w:t>
      </w:r>
    </w:p>
    <w:p w14:paraId="6D5BBC1F" w14:textId="77777777" w:rsidR="00656681" w:rsidRPr="00656681" w:rsidRDefault="00656681" w:rsidP="00656681"/>
    <w:p w14:paraId="734CE540" w14:textId="77777777" w:rsidR="00656681" w:rsidRPr="00656681" w:rsidRDefault="00656681" w:rsidP="00656681">
      <w:pPr>
        <w:pStyle w:val="ListParagraph"/>
        <w:numPr>
          <w:ilvl w:val="0"/>
          <w:numId w:val="3"/>
        </w:numPr>
      </w:pPr>
      <w:r w:rsidRPr="00656681">
        <w:rPr>
          <w:b/>
          <w:bCs/>
        </w:rPr>
        <w:t>AWS Lambda:</w:t>
      </w:r>
      <w:r w:rsidRPr="00656681">
        <w:t xml:space="preserve"> Lambda provides a serverless compute service. You can upload code that executes in response to events without managing servers. This is ideal for running short-lived tasks or microservices triggered by user actions or data changes.</w:t>
      </w:r>
    </w:p>
    <w:p w14:paraId="6803B485" w14:textId="77777777" w:rsidR="00656681" w:rsidRPr="00656681" w:rsidRDefault="00656681" w:rsidP="00656681"/>
    <w:p w14:paraId="71313E49" w14:textId="77777777" w:rsidR="00656681" w:rsidRPr="00656681" w:rsidRDefault="00656681" w:rsidP="00656681">
      <w:pPr>
        <w:rPr>
          <w:b/>
          <w:bCs/>
        </w:rPr>
      </w:pPr>
      <w:r w:rsidRPr="00656681">
        <w:rPr>
          <w:b/>
          <w:bCs/>
        </w:rPr>
        <w:t>SaaS (Software as a Service):</w:t>
      </w:r>
    </w:p>
    <w:p w14:paraId="092F6CE9" w14:textId="77777777" w:rsidR="00656681" w:rsidRPr="00656681" w:rsidRDefault="00656681" w:rsidP="00656681"/>
    <w:p w14:paraId="7B71D9D1" w14:textId="77777777" w:rsidR="00656681" w:rsidRPr="00656681" w:rsidRDefault="00656681" w:rsidP="00656681">
      <w:pPr>
        <w:pStyle w:val="ListParagraph"/>
        <w:numPr>
          <w:ilvl w:val="0"/>
          <w:numId w:val="2"/>
        </w:numPr>
      </w:pPr>
      <w:r w:rsidRPr="00656681">
        <w:rPr>
          <w:b/>
          <w:bCs/>
        </w:rPr>
        <w:t xml:space="preserve">Amazon </w:t>
      </w:r>
      <w:proofErr w:type="spellStart"/>
      <w:r w:rsidRPr="00656681">
        <w:rPr>
          <w:b/>
          <w:bCs/>
        </w:rPr>
        <w:t>WorkMail</w:t>
      </w:r>
      <w:proofErr w:type="spellEnd"/>
      <w:r w:rsidRPr="00656681">
        <w:rPr>
          <w:b/>
          <w:bCs/>
        </w:rPr>
        <w:t>:</w:t>
      </w:r>
      <w:r w:rsidRPr="00656681">
        <w:t xml:space="preserve"> This service offers a secure, managed email and calendaring solution. It integrates with your existing directory services, allowing users to access their email and calendar through a web browser or mobile app.</w:t>
      </w:r>
    </w:p>
    <w:p w14:paraId="59BE2973" w14:textId="77777777" w:rsidR="00656681" w:rsidRPr="00656681" w:rsidRDefault="00656681" w:rsidP="00656681"/>
    <w:p w14:paraId="259F4F3E" w14:textId="6F490ACC" w:rsidR="00656681" w:rsidRDefault="00656681" w:rsidP="00656681">
      <w:pPr>
        <w:pStyle w:val="ListParagraph"/>
        <w:numPr>
          <w:ilvl w:val="0"/>
          <w:numId w:val="2"/>
        </w:numPr>
      </w:pPr>
      <w:r w:rsidRPr="00656681">
        <w:rPr>
          <w:b/>
          <w:bCs/>
        </w:rPr>
        <w:t>Amazon Chime:</w:t>
      </w:r>
      <w:r w:rsidRPr="00656681">
        <w:t xml:space="preserve"> Chime provides a cloud-based communication platform for voice, video, and chat. It facilitates collaboration within teams and with external guests, eliminating the need for separate video conferencing or chat applications.</w:t>
      </w:r>
    </w:p>
    <w:p w14:paraId="5E7A257F" w14:textId="77777777" w:rsidR="00D37CFD" w:rsidRDefault="00D37CFD" w:rsidP="00D37CFD">
      <w:pPr>
        <w:pStyle w:val="ListParagraph"/>
      </w:pPr>
    </w:p>
    <w:p w14:paraId="18D66A5F" w14:textId="77777777" w:rsidR="00D37CFD" w:rsidRDefault="00D37CFD" w:rsidP="00D37CFD">
      <w:pPr>
        <w:rPr>
          <w:b/>
          <w:bCs/>
        </w:rPr>
      </w:pPr>
    </w:p>
    <w:p w14:paraId="5A3E1879" w14:textId="77777777" w:rsidR="00D37CFD" w:rsidRDefault="00D37CFD" w:rsidP="00D37CFD">
      <w:pPr>
        <w:rPr>
          <w:b/>
          <w:bCs/>
        </w:rPr>
      </w:pPr>
    </w:p>
    <w:p w14:paraId="03AEA846" w14:textId="74BB8DDC" w:rsidR="00D37CFD" w:rsidRDefault="00D37CFD" w:rsidP="00D37CFD">
      <w:pPr>
        <w:rPr>
          <w:b/>
          <w:bCs/>
        </w:rPr>
      </w:pPr>
      <w:r w:rsidRPr="00D37CFD">
        <w:rPr>
          <w:b/>
          <w:bCs/>
        </w:rPr>
        <w:lastRenderedPageBreak/>
        <w:t xml:space="preserve">Outcomes: </w:t>
      </w:r>
    </w:p>
    <w:p w14:paraId="57411AD3" w14:textId="70F22B25" w:rsidR="00D37CFD" w:rsidRDefault="00D37CFD" w:rsidP="00D37CFD">
      <w:r w:rsidRPr="00D37CFD">
        <w:t>CO2:Study the Evolution of Cloud Computing and its models</w:t>
      </w:r>
    </w:p>
    <w:p w14:paraId="295568B7" w14:textId="77777777" w:rsidR="00D37CFD" w:rsidRPr="00D37CFD" w:rsidRDefault="00D37CFD" w:rsidP="00D37CFD"/>
    <w:p w14:paraId="3CFF7DEE" w14:textId="3C07591F" w:rsidR="00D37CFD" w:rsidRDefault="00D37CFD" w:rsidP="00D37CFD">
      <w:pPr>
        <w:rPr>
          <w:b/>
          <w:bCs/>
        </w:rPr>
      </w:pPr>
      <w:r>
        <w:rPr>
          <w:b/>
          <w:bCs/>
        </w:rPr>
        <w:t>Conclusion:</w:t>
      </w:r>
    </w:p>
    <w:p w14:paraId="7DFC43E8" w14:textId="09CE0EF5" w:rsidR="00D37CFD" w:rsidRPr="00D37CFD" w:rsidRDefault="00D37CFD" w:rsidP="00D37CFD">
      <w:r w:rsidRPr="00D37CFD">
        <w:t xml:space="preserve">We can conclude that we have learnt that </w:t>
      </w:r>
      <w:r w:rsidRPr="00D37CFD">
        <w:t>Creating Window Virtual Machine Instance</w:t>
      </w:r>
      <w:r w:rsidRPr="00D37CFD">
        <w:t xml:space="preserve"> </w:t>
      </w:r>
      <w:r w:rsidRPr="00D37CFD">
        <w:t>using AWS (IaaS)</w:t>
      </w:r>
    </w:p>
    <w:sectPr w:rsidR="00D37CFD" w:rsidRPr="00D37C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C586D"/>
    <w:multiLevelType w:val="hybridMultilevel"/>
    <w:tmpl w:val="06928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12783"/>
    <w:multiLevelType w:val="hybridMultilevel"/>
    <w:tmpl w:val="0C3811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AC624A"/>
    <w:multiLevelType w:val="hybridMultilevel"/>
    <w:tmpl w:val="D40EB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722688">
    <w:abstractNumId w:val="0"/>
  </w:num>
  <w:num w:numId="2" w16cid:durableId="1367834028">
    <w:abstractNumId w:val="1"/>
  </w:num>
  <w:num w:numId="3" w16cid:durableId="16746420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82"/>
    <w:rsid w:val="0033443F"/>
    <w:rsid w:val="00626291"/>
    <w:rsid w:val="00656681"/>
    <w:rsid w:val="009F5C82"/>
    <w:rsid w:val="00A57BBB"/>
    <w:rsid w:val="00A72F17"/>
    <w:rsid w:val="00D37CFD"/>
    <w:rsid w:val="00D622BA"/>
    <w:rsid w:val="00ED6EB4"/>
    <w:rsid w:val="00F9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251B9"/>
  <w15:chartTrackingRefBased/>
  <w15:docId w15:val="{0D95BCDA-0313-4D05-A100-493293DD2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6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rya\OneDrive\Documents\Custom%20Office%20Templates\Base%20Experiment%20Fi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Base Experiment File</Template>
  <TotalTime>22</TotalTime>
  <Pages>8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</dc:creator>
  <cp:keywords/>
  <dc:description/>
  <cp:lastModifiedBy>Aarya Marve</cp:lastModifiedBy>
  <cp:revision>5</cp:revision>
  <dcterms:created xsi:type="dcterms:W3CDTF">2024-01-29T09:11:00Z</dcterms:created>
  <dcterms:modified xsi:type="dcterms:W3CDTF">2024-04-15T18:13:00Z</dcterms:modified>
</cp:coreProperties>
</file>